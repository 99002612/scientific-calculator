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383F26E5" w:rsidR="00746D2E" w:rsidRDefault="00D61949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bidi="ar-SA"/>
        </w:rPr>
        <w:drawing>
          <wp:anchor distT="0" distB="0" distL="114300" distR="114300" simplePos="0" relativeHeight="251648512" behindDoc="0" locked="0" layoutInCell="1" allowOverlap="1" wp14:anchorId="48DC9B2A" wp14:editId="48327CFE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DC9B2C" wp14:editId="28756FE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5C4C8E25" w:rsidR="006F3721" w:rsidRPr="00F40045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  <w:r w:rsidR="0010119F">
                              <w:rPr>
                                <w:rFonts w:ascii="Arial" w:hAnsi="Arial" w:cs="Arial"/>
                                <w:sz w:val="56"/>
                              </w:rPr>
                              <w:t>Scientific calculator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48DC9B5B" w14:textId="5C4C8E25" w:rsidR="006F3721" w:rsidRPr="00F40045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  <w:r w:rsidR="0010119F">
                        <w:rPr>
                          <w:rFonts w:ascii="Arial" w:hAnsi="Arial" w:cs="Arial"/>
                          <w:sz w:val="56"/>
                        </w:rPr>
                        <w:t>Scientific calculator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1F4D7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309F7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bidi="ar-SA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77777777" w:rsidR="002979C3" w:rsidRPr="00404B4F" w:rsidRDefault="002979C3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5A" w14:textId="77777777" w:rsidR="002979C3" w:rsidRPr="00B96BE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5B" w14:textId="77777777" w:rsidR="001B4CE7" w:rsidRPr="007B3ACD" w:rsidRDefault="001B4CE7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4C5D52F6" w14:textId="30F7F914" w:rsidR="003A2D8D" w:rsidRDefault="00DB5DE8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6799" w:history="1">
            <w:r w:rsidR="003A2D8D" w:rsidRPr="0010755C">
              <w:rPr>
                <w:rStyle w:val="Hyperlink"/>
                <w:noProof/>
              </w:rPr>
              <w:t>Checklist</w:t>
            </w:r>
            <w:r w:rsidR="003A2D8D">
              <w:rPr>
                <w:noProof/>
                <w:webHidden/>
              </w:rPr>
              <w:tab/>
            </w:r>
            <w:r w:rsidR="003A2D8D">
              <w:rPr>
                <w:noProof/>
                <w:webHidden/>
              </w:rPr>
              <w:fldChar w:fldCharType="begin"/>
            </w:r>
            <w:r w:rsidR="003A2D8D">
              <w:rPr>
                <w:noProof/>
                <w:webHidden/>
              </w:rPr>
              <w:instrText xml:space="preserve"> PAGEREF _Toc51416799 \h </w:instrText>
            </w:r>
            <w:r w:rsidR="003A2D8D">
              <w:rPr>
                <w:noProof/>
                <w:webHidden/>
              </w:rPr>
            </w:r>
            <w:r w:rsidR="003A2D8D">
              <w:rPr>
                <w:noProof/>
                <w:webHidden/>
              </w:rPr>
              <w:fldChar w:fldCharType="separate"/>
            </w:r>
            <w:r w:rsidR="003A2D8D">
              <w:rPr>
                <w:noProof/>
                <w:webHidden/>
              </w:rPr>
              <w:t>3</w:t>
            </w:r>
            <w:r w:rsidR="003A2D8D">
              <w:rPr>
                <w:noProof/>
                <w:webHidden/>
              </w:rPr>
              <w:fldChar w:fldCharType="end"/>
            </w:r>
          </w:hyperlink>
        </w:p>
        <w:p w14:paraId="3344979C" w14:textId="55821F1E" w:rsidR="003A2D8D" w:rsidRDefault="003A2D8D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1416800" w:history="1">
            <w:r w:rsidRPr="0010755C">
              <w:rPr>
                <w:rStyle w:val="Hyperlink"/>
                <w:noProof/>
              </w:rPr>
              <w:t>Activity and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1941" w14:textId="20922975" w:rsidR="003A2D8D" w:rsidRDefault="003A2D8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416801" w:history="1">
            <w:r w:rsidRPr="0010755C">
              <w:rPr>
                <w:rStyle w:val="Hyperlink"/>
                <w:b/>
                <w:bCs/>
                <w:noProof/>
              </w:rPr>
              <w:t>Activity 1</w:t>
            </w:r>
            <w:r w:rsidRPr="0010755C">
              <w:rPr>
                <w:rStyle w:val="Hyperlink"/>
                <w:noProof/>
              </w:rPr>
              <w:t>– System/Software 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CDCB" w14:textId="58E54194" w:rsidR="003A2D8D" w:rsidRDefault="003A2D8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416802" w:history="1">
            <w:r w:rsidRPr="0010755C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10755C">
              <w:rPr>
                <w:rStyle w:val="Hyperlink"/>
                <w:bCs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D644" w14:textId="43C33C57" w:rsidR="003A2D8D" w:rsidRDefault="003A2D8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416803" w:history="1">
            <w:r w:rsidRPr="0010755C">
              <w:rPr>
                <w:rStyle w:val="Hyperlink"/>
                <w:b/>
                <w:bCs/>
                <w:noProof/>
              </w:rPr>
              <w:t>Activity 2</w:t>
            </w:r>
            <w:r w:rsidRPr="0010755C">
              <w:rPr>
                <w:rStyle w:val="Hyperlink"/>
                <w:noProof/>
              </w:rPr>
              <w:t xml:space="preserve"> –CI Workflow for C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9A94D" w14:textId="15C0AEA2" w:rsidR="003A2D8D" w:rsidRDefault="003A2D8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416804" w:history="1">
            <w:r w:rsidRPr="0010755C">
              <w:rPr>
                <w:rStyle w:val="Hyperlink"/>
                <w:b/>
                <w:bCs/>
                <w:noProof/>
              </w:rPr>
              <w:t>Activity 3</w:t>
            </w:r>
            <w:r w:rsidRPr="0010755C">
              <w:rPr>
                <w:rStyle w:val="Hyperlink"/>
                <w:noProof/>
              </w:rPr>
              <w:t xml:space="preserve"> – Agile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A96" w14:textId="36AAAA8A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48DC9AB0" w14:textId="25D24AE4" w:rsidR="00053C2C" w:rsidRDefault="00053C2C" w:rsidP="00053C2C"/>
    <w:p w14:paraId="0F8FDCB4" w14:textId="03F059A6" w:rsidR="00EE4EC2" w:rsidRDefault="00EE4EC2" w:rsidP="00053C2C"/>
    <w:p w14:paraId="36ABDA3F" w14:textId="77777777" w:rsidR="00EE4EC2" w:rsidRDefault="00EE4EC2" w:rsidP="00053C2C"/>
    <w:p w14:paraId="48DC9AB1" w14:textId="73F95FF4" w:rsidR="00053C2C" w:rsidRDefault="00053C2C" w:rsidP="00053C2C"/>
    <w:p w14:paraId="40E2FB0B" w14:textId="77777777" w:rsidR="00A27E85" w:rsidRDefault="00A27E85" w:rsidP="00053C2C"/>
    <w:p w14:paraId="014754D2" w14:textId="38774144" w:rsidR="00B160FF" w:rsidRDefault="00B160FF" w:rsidP="00705561">
      <w:pPr>
        <w:pStyle w:val="Heading1"/>
      </w:pPr>
      <w:bookmarkStart w:id="4" w:name="_Toc51416799"/>
      <w:r>
        <w:t>Checklist</w:t>
      </w:r>
      <w:bookmarkEnd w:id="4"/>
    </w:p>
    <w:p w14:paraId="271379D0" w14:textId="181DAF60" w:rsidR="006235CC" w:rsidRDefault="003A1816" w:rsidP="00AE397E">
      <w:pPr>
        <w:pStyle w:val="ListParagraph"/>
        <w:numPr>
          <w:ilvl w:val="0"/>
          <w:numId w:val="2"/>
        </w:numPr>
      </w:pPr>
      <w:r>
        <w:t>Installation of SW on Phone and Desktop</w:t>
      </w:r>
    </w:p>
    <w:p w14:paraId="45DDB843" w14:textId="1E739104" w:rsidR="003A1816" w:rsidRDefault="003A1816" w:rsidP="00AE397E">
      <w:pPr>
        <w:pStyle w:val="ListParagraph"/>
        <w:numPr>
          <w:ilvl w:val="0"/>
          <w:numId w:val="2"/>
        </w:numPr>
      </w:pPr>
      <w:r>
        <w:lastRenderedPageBreak/>
        <w:t xml:space="preserve">Additional Aspects … </w:t>
      </w:r>
    </w:p>
    <w:p w14:paraId="528F0D09" w14:textId="77777777" w:rsidR="003A1816" w:rsidRPr="00B160FF" w:rsidRDefault="003A1816" w:rsidP="003A1816">
      <w:pPr>
        <w:pStyle w:val="ListParagraph"/>
        <w:ind w:firstLine="0"/>
      </w:pPr>
    </w:p>
    <w:p w14:paraId="48DC9AB2" w14:textId="0B86F540" w:rsidR="00DB5DE8" w:rsidRDefault="003A1816" w:rsidP="00705561">
      <w:pPr>
        <w:pStyle w:val="Heading1"/>
      </w:pPr>
      <w:bookmarkStart w:id="5" w:name="_Toc51416800"/>
      <w:r>
        <w:t>Activity and Tasks</w:t>
      </w:r>
      <w:bookmarkEnd w:id="5"/>
    </w:p>
    <w:p w14:paraId="48DC9AB3" w14:textId="6EFBAE28" w:rsidR="00705561" w:rsidRDefault="00705561" w:rsidP="00705561">
      <w:pPr>
        <w:pStyle w:val="Heading2"/>
      </w:pPr>
      <w:bookmarkStart w:id="6" w:name="_Toc51416801"/>
      <w:r w:rsidRPr="006D034E">
        <w:rPr>
          <w:b/>
          <w:bCs/>
        </w:rPr>
        <w:t xml:space="preserve">Activity </w:t>
      </w:r>
      <w:r w:rsidR="003A1816">
        <w:rPr>
          <w:b/>
          <w:bCs/>
        </w:rPr>
        <w:t>1</w:t>
      </w:r>
      <w:r>
        <w:t xml:space="preserve">– </w:t>
      </w:r>
      <w:r w:rsidR="003A1816">
        <w:t>System/Software  Development</w:t>
      </w:r>
      <w:bookmarkEnd w:id="6"/>
    </w:p>
    <w:p w14:paraId="6BEB790F" w14:textId="3C4C4887" w:rsidR="00476B74" w:rsidRDefault="003B16EC" w:rsidP="00AE397E">
      <w:pPr>
        <w:pStyle w:val="ListParagraph"/>
        <w:numPr>
          <w:ilvl w:val="0"/>
          <w:numId w:val="2"/>
        </w:numPr>
      </w:pPr>
      <w:r>
        <w:t>Requirements</w:t>
      </w:r>
      <w:r w:rsidR="00255532">
        <w:tab/>
      </w:r>
      <w:r w:rsidR="00E10EA1">
        <w:t xml:space="preserve"> : The calculator must have the following keys</w:t>
      </w:r>
    </w:p>
    <w:p w14:paraId="3A9AE3D1" w14:textId="3371BBF0" w:rsidR="00E10EA1" w:rsidRDefault="00E10EA1" w:rsidP="00AE397E">
      <w:pPr>
        <w:pStyle w:val="ListParagraph"/>
        <w:numPr>
          <w:ilvl w:val="0"/>
          <w:numId w:val="3"/>
        </w:numPr>
      </w:pPr>
      <w:r>
        <w:t>Number from 0-9</w:t>
      </w:r>
    </w:p>
    <w:p w14:paraId="2D43BFCE" w14:textId="010667CC" w:rsidR="00E10EA1" w:rsidRDefault="00E10EA1" w:rsidP="00AE397E">
      <w:pPr>
        <w:pStyle w:val="ListParagraph"/>
        <w:numPr>
          <w:ilvl w:val="0"/>
          <w:numId w:val="3"/>
        </w:numPr>
      </w:pPr>
      <w:r>
        <w:t>Symbols - /,</w:t>
      </w:r>
      <w:r w:rsidR="005E1595">
        <w:t xml:space="preserve"> </w:t>
      </w:r>
      <w:r>
        <w:t>+</w:t>
      </w:r>
      <w:r w:rsidR="00146B05">
        <w:t>,</w:t>
      </w:r>
      <w:r w:rsidR="005E1595">
        <w:t xml:space="preserve"> </w:t>
      </w:r>
      <w:r w:rsidR="00146B05">
        <w:t>*,</w:t>
      </w:r>
      <w:r w:rsidR="005E1595">
        <w:t xml:space="preserve"> </w:t>
      </w:r>
      <w:r w:rsidR="00146B05">
        <w:t>-</w:t>
      </w:r>
    </w:p>
    <w:p w14:paraId="66B240AA" w14:textId="7513B228" w:rsidR="00E10EA1" w:rsidRDefault="00E10EA1" w:rsidP="00AE397E">
      <w:pPr>
        <w:pStyle w:val="ListParagraph"/>
        <w:numPr>
          <w:ilvl w:val="0"/>
          <w:numId w:val="3"/>
        </w:numPr>
      </w:pPr>
      <w:r>
        <w:t>Trigonometric functions</w:t>
      </w:r>
      <w:r w:rsidR="005E1595">
        <w:t xml:space="preserve"> – sine, cosine, sine hyperbolic, cosine hyperbolic</w:t>
      </w:r>
    </w:p>
    <w:p w14:paraId="6151CCE6" w14:textId="2F817192" w:rsidR="005E1595" w:rsidRDefault="005E1595" w:rsidP="00AE397E">
      <w:pPr>
        <w:pStyle w:val="ListParagraph"/>
        <w:numPr>
          <w:ilvl w:val="0"/>
          <w:numId w:val="3"/>
        </w:numPr>
      </w:pPr>
      <w:r>
        <w:t>Other functions like exponential, factorial etc.</w:t>
      </w:r>
    </w:p>
    <w:p w14:paraId="6A6BBB33" w14:textId="77777777" w:rsidR="003B16EC" w:rsidRDefault="003B16EC" w:rsidP="003B16EC">
      <w:pPr>
        <w:pStyle w:val="ListParagraph"/>
        <w:ind w:firstLine="0"/>
      </w:pPr>
    </w:p>
    <w:p w14:paraId="2DE2AAFF" w14:textId="3E0A98CB" w:rsidR="00255532" w:rsidRDefault="00255532" w:rsidP="00AE397E">
      <w:pPr>
        <w:pStyle w:val="ListParagraph"/>
        <w:numPr>
          <w:ilvl w:val="0"/>
          <w:numId w:val="2"/>
        </w:numPr>
      </w:pPr>
      <w:r>
        <w:t>Aging</w:t>
      </w:r>
    </w:p>
    <w:p w14:paraId="36991D54" w14:textId="5FCF61F5" w:rsidR="003A1816" w:rsidRPr="00255532" w:rsidRDefault="00255532" w:rsidP="00AE397E">
      <w:pPr>
        <w:pStyle w:val="ListParagraph"/>
        <w:numPr>
          <w:ilvl w:val="0"/>
          <w:numId w:val="4"/>
        </w:numPr>
      </w:pPr>
      <w:r>
        <w:t xml:space="preserve">The first scientific calculator that included all of the basic ideas above was the programmable Hewlett-Packard </w:t>
      </w:r>
      <w:hyperlink r:id="rId15" w:history="1">
        <w:r w:rsidRPr="00255532">
          <w:rPr>
            <w:rStyle w:val="Hyperlink"/>
            <w:color w:val="000000" w:themeColor="text1"/>
            <w:u w:val="none"/>
          </w:rPr>
          <w:t>HP-9100A</w:t>
        </w:r>
      </w:hyperlink>
      <w:r>
        <w:rPr>
          <w:color w:val="000000" w:themeColor="text1"/>
        </w:rPr>
        <w:t xml:space="preserve"> </w:t>
      </w:r>
      <w:r>
        <w:t>released in 1968</w:t>
      </w:r>
    </w:p>
    <w:p w14:paraId="74687011" w14:textId="390C4596" w:rsidR="00255532" w:rsidRDefault="00255532" w:rsidP="00AE397E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255532">
        <w:rPr>
          <w:color w:val="000000" w:themeColor="text1"/>
        </w:rPr>
        <w:t xml:space="preserve">The </w:t>
      </w:r>
      <w:hyperlink r:id="rId16" w:tooltip="HP-35" w:history="1">
        <w:r w:rsidRPr="00255532">
          <w:rPr>
            <w:rStyle w:val="Hyperlink"/>
            <w:color w:val="000000" w:themeColor="text1"/>
            <w:u w:val="none"/>
          </w:rPr>
          <w:t>HP-35</w:t>
        </w:r>
      </w:hyperlink>
      <w:r w:rsidRPr="00255532">
        <w:rPr>
          <w:color w:val="000000" w:themeColor="text1"/>
        </w:rPr>
        <w:t xml:space="preserve">, introduced on February 1, 1972, was Hewlett-Packard's first </w:t>
      </w:r>
      <w:hyperlink r:id="rId17" w:tooltip="Pocket calculator" w:history="1">
        <w:r w:rsidRPr="00255532">
          <w:rPr>
            <w:rStyle w:val="Hyperlink"/>
            <w:color w:val="000000" w:themeColor="text1"/>
            <w:u w:val="none"/>
          </w:rPr>
          <w:t>pocket calculator</w:t>
        </w:r>
      </w:hyperlink>
      <w:r w:rsidRPr="00255532">
        <w:rPr>
          <w:color w:val="000000" w:themeColor="text1"/>
        </w:rPr>
        <w:t xml:space="preserve"> and the world's first handheld scientific calculator</w:t>
      </w:r>
    </w:p>
    <w:p w14:paraId="26D6518D" w14:textId="4153B630" w:rsidR="00255532" w:rsidRPr="00255532" w:rsidRDefault="00255532" w:rsidP="00AE397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>H</w:t>
      </w:r>
      <w:r>
        <w:t>andheld scientific calculator on January 15, 1974, in the f</w:t>
      </w:r>
      <w:r w:rsidRPr="00255532">
        <w:rPr>
          <w:color w:val="000000" w:themeColor="text1"/>
        </w:rPr>
        <w:t xml:space="preserve">orm of the </w:t>
      </w:r>
      <w:hyperlink r:id="rId18" w:tooltip="TI SR-50" w:history="1">
        <w:r w:rsidRPr="00255532">
          <w:rPr>
            <w:rStyle w:val="Hyperlink"/>
            <w:color w:val="000000" w:themeColor="text1"/>
            <w:u w:val="none"/>
          </w:rPr>
          <w:t>SR-50</w:t>
        </w:r>
      </w:hyperlink>
    </w:p>
    <w:p w14:paraId="4462C6E9" w14:textId="2E06C118" w:rsidR="00255532" w:rsidRPr="00BC512B" w:rsidRDefault="00864DA0" w:rsidP="00AE397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>First graphics calculator developed</w:t>
      </w:r>
      <w:r>
        <w:t xml:space="preserve"> in 1990 Tl-81</w:t>
      </w:r>
      <w:r>
        <w:t xml:space="preserve"> for math education that adds a new visual dimension to mathematics instruction</w:t>
      </w:r>
    </w:p>
    <w:p w14:paraId="542A7555" w14:textId="5DDD935C" w:rsidR="00BC512B" w:rsidRDefault="00BC512B" w:rsidP="00AE397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Cost gradation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30"/>
        <w:gridCol w:w="3147"/>
        <w:gridCol w:w="3163"/>
      </w:tblGrid>
      <w:tr w:rsidR="00BC512B" w14:paraId="71B87753" w14:textId="77777777" w:rsidTr="00BC512B">
        <w:tc>
          <w:tcPr>
            <w:tcW w:w="3462" w:type="dxa"/>
          </w:tcPr>
          <w:p w14:paraId="09FD5C6F" w14:textId="11E17BCE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Year</w:t>
            </w:r>
          </w:p>
        </w:tc>
        <w:tc>
          <w:tcPr>
            <w:tcW w:w="3462" w:type="dxa"/>
          </w:tcPr>
          <w:p w14:paraId="57CFD6B4" w14:textId="23528F23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3462" w:type="dxa"/>
          </w:tcPr>
          <w:p w14:paraId="5B6CA310" w14:textId="7202298D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Cost</w:t>
            </w:r>
          </w:p>
        </w:tc>
      </w:tr>
      <w:tr w:rsidR="00BC512B" w14:paraId="29F85A67" w14:textId="77777777" w:rsidTr="00BC512B">
        <w:tc>
          <w:tcPr>
            <w:tcW w:w="3462" w:type="dxa"/>
          </w:tcPr>
          <w:p w14:paraId="4CC6952D" w14:textId="008303F9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1972</w:t>
            </w:r>
          </w:p>
        </w:tc>
        <w:tc>
          <w:tcPr>
            <w:tcW w:w="3462" w:type="dxa"/>
          </w:tcPr>
          <w:p w14:paraId="7955BA15" w14:textId="271F4019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Tl-2500</w:t>
            </w:r>
          </w:p>
        </w:tc>
        <w:tc>
          <w:tcPr>
            <w:tcW w:w="3462" w:type="dxa"/>
          </w:tcPr>
          <w:p w14:paraId="68D0B68E" w14:textId="46F2E77B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$149.95</w:t>
            </w:r>
          </w:p>
        </w:tc>
      </w:tr>
      <w:tr w:rsidR="00BC512B" w14:paraId="73D3CE86" w14:textId="77777777" w:rsidTr="00BC512B">
        <w:tc>
          <w:tcPr>
            <w:tcW w:w="3462" w:type="dxa"/>
          </w:tcPr>
          <w:p w14:paraId="37B0DBB7" w14:textId="5D3C163E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1985</w:t>
            </w:r>
          </w:p>
        </w:tc>
        <w:tc>
          <w:tcPr>
            <w:tcW w:w="3462" w:type="dxa"/>
          </w:tcPr>
          <w:p w14:paraId="16E9BB19" w14:textId="389C36A1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fx-7000G</w:t>
            </w:r>
          </w:p>
        </w:tc>
        <w:tc>
          <w:tcPr>
            <w:tcW w:w="3462" w:type="dxa"/>
          </w:tcPr>
          <w:p w14:paraId="1FBB69BA" w14:textId="353359F3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$75</w:t>
            </w:r>
          </w:p>
        </w:tc>
      </w:tr>
      <w:tr w:rsidR="00BC512B" w14:paraId="27C39AFA" w14:textId="77777777" w:rsidTr="00BC512B">
        <w:tc>
          <w:tcPr>
            <w:tcW w:w="3462" w:type="dxa"/>
          </w:tcPr>
          <w:p w14:paraId="1FA6CF3C" w14:textId="228E99C5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1988</w:t>
            </w:r>
          </w:p>
        </w:tc>
        <w:tc>
          <w:tcPr>
            <w:tcW w:w="3462" w:type="dxa"/>
          </w:tcPr>
          <w:p w14:paraId="5D6901A5" w14:textId="0F7B6119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Tl-68</w:t>
            </w:r>
          </w:p>
        </w:tc>
        <w:tc>
          <w:tcPr>
            <w:tcW w:w="3462" w:type="dxa"/>
          </w:tcPr>
          <w:p w14:paraId="2070F068" w14:textId="1F1005F3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$55</w:t>
            </w:r>
          </w:p>
        </w:tc>
      </w:tr>
      <w:tr w:rsidR="00BC512B" w14:paraId="5CAE6FC7" w14:textId="77777777" w:rsidTr="00BC512B">
        <w:tc>
          <w:tcPr>
            <w:tcW w:w="3462" w:type="dxa"/>
          </w:tcPr>
          <w:p w14:paraId="161D3074" w14:textId="1939C32D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1992</w:t>
            </w:r>
          </w:p>
        </w:tc>
        <w:tc>
          <w:tcPr>
            <w:tcW w:w="3462" w:type="dxa"/>
          </w:tcPr>
          <w:p w14:paraId="78D89E7D" w14:textId="29E9E6F3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Tl-85</w:t>
            </w:r>
          </w:p>
        </w:tc>
        <w:tc>
          <w:tcPr>
            <w:tcW w:w="3462" w:type="dxa"/>
          </w:tcPr>
          <w:p w14:paraId="29452523" w14:textId="237D9617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$130</w:t>
            </w:r>
          </w:p>
        </w:tc>
      </w:tr>
      <w:tr w:rsidR="00BC512B" w14:paraId="64C956B1" w14:textId="77777777" w:rsidTr="00BC512B">
        <w:tc>
          <w:tcPr>
            <w:tcW w:w="3462" w:type="dxa"/>
          </w:tcPr>
          <w:p w14:paraId="2B030ABF" w14:textId="3A4721A0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2020</w:t>
            </w:r>
          </w:p>
        </w:tc>
        <w:tc>
          <w:tcPr>
            <w:tcW w:w="3462" w:type="dxa"/>
          </w:tcPr>
          <w:p w14:paraId="2EC018FB" w14:textId="66978482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Tl-30XS</w:t>
            </w:r>
          </w:p>
        </w:tc>
        <w:tc>
          <w:tcPr>
            <w:tcW w:w="3462" w:type="dxa"/>
          </w:tcPr>
          <w:p w14:paraId="1A8B15A0" w14:textId="54C47620" w:rsidR="00BC512B" w:rsidRDefault="00BC512B" w:rsidP="00BC512B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$18.13</w:t>
            </w:r>
          </w:p>
        </w:tc>
      </w:tr>
    </w:tbl>
    <w:p w14:paraId="549A0958" w14:textId="35498A29" w:rsidR="001179D5" w:rsidRDefault="001179D5" w:rsidP="00AE397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SWOT Analysis</w:t>
      </w:r>
    </w:p>
    <w:p w14:paraId="61460BD4" w14:textId="46C44AC8" w:rsidR="001179D5" w:rsidRDefault="001179D5" w:rsidP="00AE397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Strengths</w:t>
      </w:r>
    </w:p>
    <w:p w14:paraId="7375B4CB" w14:textId="08CAD77C" w:rsidR="001179D5" w:rsidRDefault="001179D5" w:rsidP="00AE397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Products driven by innovation</w:t>
      </w:r>
    </w:p>
    <w:p w14:paraId="68B9767A" w14:textId="25F94A93" w:rsidR="001179D5" w:rsidRDefault="001179D5" w:rsidP="00AE397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Strong technology expertise driving new business</w:t>
      </w:r>
    </w:p>
    <w:p w14:paraId="1341FC49" w14:textId="51195F2C" w:rsidR="001179D5" w:rsidRDefault="001179D5" w:rsidP="00AE397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Board variety of products across consumer segments</w:t>
      </w:r>
    </w:p>
    <w:p w14:paraId="55650CCD" w14:textId="667F62D7" w:rsidR="001179D5" w:rsidRPr="001179D5" w:rsidRDefault="001179D5" w:rsidP="00AE397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Efficient marketing team and major sponsorships</w:t>
      </w:r>
    </w:p>
    <w:p w14:paraId="0BDEEF47" w14:textId="721E1F93" w:rsidR="001179D5" w:rsidRDefault="001179D5" w:rsidP="00AE397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Weakness</w:t>
      </w:r>
    </w:p>
    <w:p w14:paraId="08AE2E36" w14:textId="6D7077C3" w:rsidR="001179D5" w:rsidRDefault="001179D5" w:rsidP="00AE397E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Brand image stereotyped</w:t>
      </w:r>
    </w:p>
    <w:p w14:paraId="4C725E43" w14:textId="1C45C283" w:rsidR="001179D5" w:rsidRPr="001179D5" w:rsidRDefault="001179D5" w:rsidP="00AE397E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Slow to launch products as per fast changing consumer needs</w:t>
      </w:r>
    </w:p>
    <w:p w14:paraId="2196B15D" w14:textId="0BF42AE7" w:rsidR="001179D5" w:rsidRDefault="001179D5" w:rsidP="00AE397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Opportunities</w:t>
      </w:r>
    </w:p>
    <w:p w14:paraId="311E9172" w14:textId="09A24D16" w:rsidR="001179D5" w:rsidRDefault="001179D5" w:rsidP="00AE397E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Youth centric approach in launching new products</w:t>
      </w:r>
    </w:p>
    <w:p w14:paraId="32740894" w14:textId="7F7A4AFB" w:rsidR="001179D5" w:rsidRDefault="001179D5" w:rsidP="00AE397E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Marketing and brand promotion</w:t>
      </w:r>
    </w:p>
    <w:p w14:paraId="119B6BD5" w14:textId="7B21A659" w:rsidR="001179D5" w:rsidRDefault="001179D5" w:rsidP="00AE397E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Adapting to new technology and creating new businesses</w:t>
      </w:r>
    </w:p>
    <w:p w14:paraId="54F78B5C" w14:textId="614CBBB9" w:rsidR="001179D5" w:rsidRPr="001179D5" w:rsidRDefault="001179D5" w:rsidP="00AE397E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Expand growth in timepiece and educational scientific calculator business</w:t>
      </w:r>
    </w:p>
    <w:p w14:paraId="2FB50DB4" w14:textId="5449104F" w:rsidR="001179D5" w:rsidRDefault="001179D5" w:rsidP="00AE397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Threats</w:t>
      </w:r>
    </w:p>
    <w:p w14:paraId="7EB249F3" w14:textId="6B150A7C" w:rsidR="001179D5" w:rsidRDefault="001179D5" w:rsidP="00AE397E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Large </w:t>
      </w:r>
      <w:r w:rsidR="00331317">
        <w:rPr>
          <w:color w:val="000000" w:themeColor="text1"/>
        </w:rPr>
        <w:t xml:space="preserve">competitors </w:t>
      </w:r>
    </w:p>
    <w:p w14:paraId="2140226C" w14:textId="30E342A8" w:rsidR="00331317" w:rsidRDefault="00331317" w:rsidP="00AE397E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lastRenderedPageBreak/>
        <w:t>Fluctuations in economy can highly influence sales</w:t>
      </w:r>
    </w:p>
    <w:p w14:paraId="15CBBA4C" w14:textId="62170827" w:rsidR="00331317" w:rsidRDefault="00331317" w:rsidP="00AE397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Low level requirements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79"/>
        <w:gridCol w:w="4761"/>
      </w:tblGrid>
      <w:tr w:rsidR="00331317" w14:paraId="624A5F68" w14:textId="77777777" w:rsidTr="00224E43">
        <w:tc>
          <w:tcPr>
            <w:tcW w:w="4802" w:type="dxa"/>
          </w:tcPr>
          <w:p w14:paraId="45140A19" w14:textId="6887E909" w:rsidR="00331317" w:rsidRDefault="007A0E7A" w:rsidP="007A0E7A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4864" w:type="dxa"/>
          </w:tcPr>
          <w:p w14:paraId="2CD4298A" w14:textId="4EE9BD4D" w:rsidR="00331317" w:rsidRDefault="007A0E7A" w:rsidP="007A0E7A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requirements</w:t>
            </w:r>
          </w:p>
        </w:tc>
      </w:tr>
      <w:tr w:rsidR="00331317" w14:paraId="0F0A2FC4" w14:textId="77777777" w:rsidTr="00224E43">
        <w:tc>
          <w:tcPr>
            <w:tcW w:w="4802" w:type="dxa"/>
          </w:tcPr>
          <w:p w14:paraId="5A3B1589" w14:textId="5163356B" w:rsidR="00331317" w:rsidRDefault="009704A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LL_01</w:t>
            </w:r>
          </w:p>
        </w:tc>
        <w:tc>
          <w:tcPr>
            <w:tcW w:w="4864" w:type="dxa"/>
          </w:tcPr>
          <w:p w14:paraId="27B6132B" w14:textId="3E9B35C0" w:rsidR="00331317" w:rsidRDefault="00224E43" w:rsidP="007A0E7A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="009704A3">
              <w:rPr>
                <w:color w:val="000000" w:themeColor="text1"/>
              </w:rPr>
              <w:t>nclude</w:t>
            </w:r>
            <w:r>
              <w:rPr>
                <w:color w:val="000000" w:themeColor="text1"/>
              </w:rPr>
              <w:t xml:space="preserve"> buttons with number 0-9</w:t>
            </w:r>
          </w:p>
        </w:tc>
      </w:tr>
      <w:tr w:rsidR="00224E43" w14:paraId="4153209B" w14:textId="77777777" w:rsidTr="00224E43">
        <w:tc>
          <w:tcPr>
            <w:tcW w:w="4802" w:type="dxa"/>
          </w:tcPr>
          <w:p w14:paraId="14D72F33" w14:textId="00702A0E" w:rsidR="00224E43" w:rsidRDefault="00224E4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LL_02</w:t>
            </w:r>
          </w:p>
        </w:tc>
        <w:tc>
          <w:tcPr>
            <w:tcW w:w="4864" w:type="dxa"/>
          </w:tcPr>
          <w:p w14:paraId="1E3A6576" w14:textId="54EC7C57" w:rsidR="00224E43" w:rsidRDefault="00224E4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t>Calculator must provide with ON, Off, Memory options.</w:t>
            </w:r>
          </w:p>
        </w:tc>
      </w:tr>
    </w:tbl>
    <w:p w14:paraId="28A0A373" w14:textId="77777777" w:rsidR="00331317" w:rsidRDefault="00331317" w:rsidP="00331317">
      <w:pPr>
        <w:pStyle w:val="ListParagraph"/>
        <w:ind w:firstLine="0"/>
        <w:rPr>
          <w:color w:val="000000" w:themeColor="text1"/>
        </w:rPr>
      </w:pPr>
    </w:p>
    <w:p w14:paraId="1980EF7D" w14:textId="28B8CA6E" w:rsidR="00331317" w:rsidRDefault="00331317" w:rsidP="00AE397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High level requirements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79"/>
        <w:gridCol w:w="4761"/>
      </w:tblGrid>
      <w:tr w:rsidR="00331317" w14:paraId="54948424" w14:textId="77777777" w:rsidTr="00224E43">
        <w:tc>
          <w:tcPr>
            <w:tcW w:w="4802" w:type="dxa"/>
          </w:tcPr>
          <w:p w14:paraId="1FDC761F" w14:textId="163760ED" w:rsidR="00331317" w:rsidRDefault="009704A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4864" w:type="dxa"/>
          </w:tcPr>
          <w:p w14:paraId="67AC35B0" w14:textId="0AC46BC3" w:rsidR="00331317" w:rsidRDefault="009704A3" w:rsidP="00224E43">
            <w:pPr>
              <w:pStyle w:val="ListParagraph"/>
              <w:tabs>
                <w:tab w:val="left" w:pos="1654"/>
              </w:tabs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requirements</w:t>
            </w:r>
          </w:p>
        </w:tc>
      </w:tr>
      <w:tr w:rsidR="00331317" w14:paraId="1F4742D6" w14:textId="77777777" w:rsidTr="00224E43">
        <w:tc>
          <w:tcPr>
            <w:tcW w:w="4802" w:type="dxa"/>
          </w:tcPr>
          <w:p w14:paraId="609E45CC" w14:textId="472BB319" w:rsidR="00331317" w:rsidRDefault="00224E4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HL_01</w:t>
            </w:r>
          </w:p>
        </w:tc>
        <w:tc>
          <w:tcPr>
            <w:tcW w:w="4864" w:type="dxa"/>
          </w:tcPr>
          <w:p w14:paraId="32E89274" w14:textId="4A266ABE" w:rsidR="00331317" w:rsidRDefault="00224E4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t>Trigonometric functions like sine, cos, hyperbolic sine and hyperbolic cos must include in the calculator.</w:t>
            </w:r>
          </w:p>
        </w:tc>
      </w:tr>
      <w:tr w:rsidR="00331317" w14:paraId="089988FD" w14:textId="77777777" w:rsidTr="00224E43">
        <w:tc>
          <w:tcPr>
            <w:tcW w:w="4802" w:type="dxa"/>
          </w:tcPr>
          <w:p w14:paraId="0BDBC54A" w14:textId="67EE5B50" w:rsidR="00331317" w:rsidRDefault="00224E4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HL_02</w:t>
            </w:r>
          </w:p>
        </w:tc>
        <w:tc>
          <w:tcPr>
            <w:tcW w:w="4864" w:type="dxa"/>
          </w:tcPr>
          <w:p w14:paraId="092C6E8B" w14:textId="726D28E6" w:rsidR="00331317" w:rsidRDefault="00224E43" w:rsidP="00224E43">
            <w:pPr>
              <w:pStyle w:val="ListParagraph"/>
              <w:ind w:left="0" w:firstLine="0"/>
              <w:jc w:val="center"/>
              <w:rPr>
                <w:color w:val="000000" w:themeColor="text1"/>
              </w:rPr>
            </w:pPr>
            <w:r>
              <w:t>Exponential, logarithm and factorial functions must include in the calculator</w:t>
            </w:r>
          </w:p>
        </w:tc>
      </w:tr>
      <w:tr w:rsidR="00224E43" w14:paraId="3E6594BD" w14:textId="77777777" w:rsidTr="00224E43">
        <w:tc>
          <w:tcPr>
            <w:tcW w:w="4802" w:type="dxa"/>
          </w:tcPr>
          <w:p w14:paraId="243EB7E4" w14:textId="77777777" w:rsidR="00224E43" w:rsidRDefault="00224E43" w:rsidP="002C1108">
            <w:pPr>
              <w:ind w:firstLine="0"/>
              <w:jc w:val="center"/>
            </w:pPr>
            <w:r>
              <w:t>HL_03</w:t>
            </w:r>
          </w:p>
        </w:tc>
        <w:tc>
          <w:tcPr>
            <w:tcW w:w="4864" w:type="dxa"/>
          </w:tcPr>
          <w:p w14:paraId="15216D2A" w14:textId="77777777" w:rsidR="00224E43" w:rsidRDefault="00224E43" w:rsidP="002C1108">
            <w:pPr>
              <w:ind w:firstLine="0"/>
              <w:jc w:val="center"/>
            </w:pPr>
            <w:r>
              <w:t>Symbols like +, -, *, / must include to perform  simple mathematical operations.</w:t>
            </w:r>
          </w:p>
        </w:tc>
      </w:tr>
    </w:tbl>
    <w:p w14:paraId="543A9DF3" w14:textId="13D1F777" w:rsidR="00331317" w:rsidRDefault="009704A3" w:rsidP="00AE397E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Test plan</w:t>
      </w:r>
    </w:p>
    <w:p w14:paraId="790F5636" w14:textId="77777777" w:rsidR="009704A3" w:rsidRPr="009704A3" w:rsidRDefault="009704A3" w:rsidP="009704A3">
      <w:pPr>
        <w:ind w:left="720" w:firstLine="0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54"/>
        <w:gridCol w:w="1587"/>
        <w:gridCol w:w="1578"/>
        <w:gridCol w:w="1577"/>
        <w:gridCol w:w="1573"/>
        <w:gridCol w:w="1571"/>
      </w:tblGrid>
      <w:tr w:rsidR="00250A3B" w14:paraId="3CA9F5DC" w14:textId="77777777" w:rsidTr="00250A3B">
        <w:tc>
          <w:tcPr>
            <w:tcW w:w="1611" w:type="dxa"/>
          </w:tcPr>
          <w:p w14:paraId="074EF159" w14:textId="77777777" w:rsidR="00250A3B" w:rsidRPr="00A736AD" w:rsidRDefault="00250A3B" w:rsidP="002C11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11" w:type="dxa"/>
          </w:tcPr>
          <w:p w14:paraId="7A8D8BA4" w14:textId="77777777" w:rsidR="00250A3B" w:rsidRPr="00A736AD" w:rsidRDefault="00250A3B" w:rsidP="002C11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11" w:type="dxa"/>
          </w:tcPr>
          <w:p w14:paraId="23330825" w14:textId="77777777" w:rsidR="00250A3B" w:rsidRPr="00A736AD" w:rsidRDefault="00250A3B" w:rsidP="002C11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1611" w:type="dxa"/>
          </w:tcPr>
          <w:p w14:paraId="77CC26C4" w14:textId="77777777" w:rsidR="00250A3B" w:rsidRPr="00A736AD" w:rsidRDefault="00250A3B" w:rsidP="002C11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Expected I/P</w:t>
            </w:r>
          </w:p>
        </w:tc>
        <w:tc>
          <w:tcPr>
            <w:tcW w:w="1611" w:type="dxa"/>
          </w:tcPr>
          <w:p w14:paraId="6DF8174D" w14:textId="77777777" w:rsidR="00250A3B" w:rsidRPr="00A736AD" w:rsidRDefault="00250A3B" w:rsidP="002C11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Expected O/P</w:t>
            </w:r>
          </w:p>
        </w:tc>
        <w:tc>
          <w:tcPr>
            <w:tcW w:w="1611" w:type="dxa"/>
          </w:tcPr>
          <w:p w14:paraId="61A2C69A" w14:textId="77777777" w:rsidR="00250A3B" w:rsidRPr="00A736AD" w:rsidRDefault="00250A3B" w:rsidP="002C11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Actual O/P</w:t>
            </w:r>
          </w:p>
        </w:tc>
      </w:tr>
      <w:tr w:rsidR="00250A3B" w14:paraId="5D814D22" w14:textId="77777777" w:rsidTr="00250A3B">
        <w:tc>
          <w:tcPr>
            <w:tcW w:w="1611" w:type="dxa"/>
          </w:tcPr>
          <w:p w14:paraId="5F49D2AF" w14:textId="77777777" w:rsidR="00250A3B" w:rsidRPr="00A736AD" w:rsidRDefault="00250A3B" w:rsidP="002C1108">
            <w:pPr>
              <w:ind w:firstLine="0"/>
              <w:jc w:val="center"/>
            </w:pPr>
            <w:r w:rsidRPr="00A736AD">
              <w:t>HL_01</w:t>
            </w:r>
          </w:p>
        </w:tc>
        <w:tc>
          <w:tcPr>
            <w:tcW w:w="1611" w:type="dxa"/>
          </w:tcPr>
          <w:p w14:paraId="2E2474A4" w14:textId="77777777" w:rsidR="00250A3B" w:rsidRPr="00A736AD" w:rsidRDefault="00250A3B" w:rsidP="002C1108">
            <w:pPr>
              <w:ind w:firstLine="0"/>
              <w:jc w:val="center"/>
            </w:pPr>
            <w:r>
              <w:t>Calculate the sine function</w:t>
            </w:r>
          </w:p>
        </w:tc>
        <w:tc>
          <w:tcPr>
            <w:tcW w:w="1611" w:type="dxa"/>
          </w:tcPr>
          <w:p w14:paraId="479B9517" w14:textId="77777777" w:rsidR="00250A3B" w:rsidRPr="00A736AD" w:rsidRDefault="00250A3B" w:rsidP="002C1108">
            <w:pPr>
              <w:ind w:firstLine="0"/>
              <w:jc w:val="center"/>
            </w:pPr>
            <w:r>
              <w:t>Calculator is in degree mode.</w:t>
            </w:r>
          </w:p>
        </w:tc>
        <w:tc>
          <w:tcPr>
            <w:tcW w:w="1611" w:type="dxa"/>
          </w:tcPr>
          <w:p w14:paraId="36B36135" w14:textId="77777777" w:rsidR="00250A3B" w:rsidRPr="00A736AD" w:rsidRDefault="00250A3B" w:rsidP="002C1108">
            <w:pPr>
              <w:ind w:firstLine="0"/>
              <w:jc w:val="center"/>
            </w:pPr>
            <w:r>
              <w:t>Enter an integer</w:t>
            </w:r>
          </w:p>
        </w:tc>
        <w:tc>
          <w:tcPr>
            <w:tcW w:w="1611" w:type="dxa"/>
          </w:tcPr>
          <w:p w14:paraId="1AA4FD88" w14:textId="77777777" w:rsidR="00250A3B" w:rsidRPr="00A736AD" w:rsidRDefault="00250A3B" w:rsidP="002C1108">
            <w:pPr>
              <w:ind w:firstLine="0"/>
              <w:jc w:val="both"/>
            </w:pPr>
            <w:r>
              <w:t>If integer is 0 to 180, then return sine function value, if integer is 180 to 270, if integer is -360, -180 and 360, return 0.</w:t>
            </w:r>
          </w:p>
        </w:tc>
        <w:tc>
          <w:tcPr>
            <w:tcW w:w="1611" w:type="dxa"/>
          </w:tcPr>
          <w:p w14:paraId="469F04A0" w14:textId="77777777" w:rsidR="00250A3B" w:rsidRPr="00A736AD" w:rsidRDefault="00250A3B" w:rsidP="002C1108">
            <w:pPr>
              <w:ind w:firstLine="0"/>
              <w:jc w:val="center"/>
            </w:pPr>
            <w:r>
              <w:t>If integer is 0 to 180, then return sine function value, if integer is 180 to 270, if integer is -360, -180 and 360, return 0.</w:t>
            </w:r>
          </w:p>
        </w:tc>
      </w:tr>
      <w:tr w:rsidR="00250A3B" w14:paraId="220CA375" w14:textId="77777777" w:rsidTr="00250A3B">
        <w:tc>
          <w:tcPr>
            <w:tcW w:w="1611" w:type="dxa"/>
          </w:tcPr>
          <w:p w14:paraId="4478F77B" w14:textId="77777777" w:rsidR="00250A3B" w:rsidRPr="00A736AD" w:rsidRDefault="00250A3B" w:rsidP="002C1108">
            <w:pPr>
              <w:ind w:firstLine="0"/>
              <w:jc w:val="center"/>
            </w:pPr>
            <w:r>
              <w:t>HL_02</w:t>
            </w:r>
          </w:p>
        </w:tc>
        <w:tc>
          <w:tcPr>
            <w:tcW w:w="1611" w:type="dxa"/>
          </w:tcPr>
          <w:p w14:paraId="6FBAF343" w14:textId="77777777" w:rsidR="00250A3B" w:rsidRPr="00A736AD" w:rsidRDefault="00250A3B" w:rsidP="002C1108">
            <w:pPr>
              <w:ind w:firstLine="0"/>
              <w:jc w:val="center"/>
            </w:pPr>
            <w:r>
              <w:t>Calculate the cos function</w:t>
            </w:r>
          </w:p>
        </w:tc>
        <w:tc>
          <w:tcPr>
            <w:tcW w:w="1611" w:type="dxa"/>
          </w:tcPr>
          <w:p w14:paraId="7213396A" w14:textId="77777777" w:rsidR="00250A3B" w:rsidRPr="00A736AD" w:rsidRDefault="00250A3B" w:rsidP="002C1108">
            <w:pPr>
              <w:ind w:firstLine="0"/>
              <w:jc w:val="center"/>
            </w:pPr>
            <w:r>
              <w:t>Calculator is in degree mode</w:t>
            </w:r>
          </w:p>
        </w:tc>
        <w:tc>
          <w:tcPr>
            <w:tcW w:w="1611" w:type="dxa"/>
          </w:tcPr>
          <w:p w14:paraId="668E7CE2" w14:textId="77777777" w:rsidR="00250A3B" w:rsidRPr="00A736AD" w:rsidRDefault="00250A3B" w:rsidP="002C1108">
            <w:pPr>
              <w:ind w:firstLine="0"/>
              <w:jc w:val="center"/>
            </w:pPr>
            <w:r>
              <w:t>Enter an integer</w:t>
            </w:r>
          </w:p>
        </w:tc>
        <w:tc>
          <w:tcPr>
            <w:tcW w:w="1611" w:type="dxa"/>
          </w:tcPr>
          <w:p w14:paraId="0359E12B" w14:textId="77777777" w:rsidR="00250A3B" w:rsidRPr="00A736AD" w:rsidRDefault="00250A3B" w:rsidP="002C1108">
            <w:pPr>
              <w:ind w:firstLine="0"/>
              <w:jc w:val="both"/>
            </w:pPr>
            <w:r>
              <w:t>If integer is 0 to 90, return cos function. If integer is 90 to 180, return –cos. For 180 to 270, return –cos function and for 270 to 360, return cos function.</w:t>
            </w:r>
          </w:p>
        </w:tc>
        <w:tc>
          <w:tcPr>
            <w:tcW w:w="1611" w:type="dxa"/>
          </w:tcPr>
          <w:p w14:paraId="2A1FD3CA" w14:textId="77777777" w:rsidR="00250A3B" w:rsidRPr="00A736AD" w:rsidRDefault="00250A3B" w:rsidP="002C1108">
            <w:pPr>
              <w:ind w:firstLine="0"/>
              <w:jc w:val="center"/>
            </w:pPr>
            <w:r>
              <w:t>If integer is 0 to 90, return cos function. If integer is 90 to 180, return –cos. For 180 to 270, return –cos function and for 270 to 360, return cos function.</w:t>
            </w:r>
          </w:p>
        </w:tc>
      </w:tr>
      <w:tr w:rsidR="00250A3B" w14:paraId="47C40414" w14:textId="77777777" w:rsidTr="00250A3B">
        <w:tc>
          <w:tcPr>
            <w:tcW w:w="1611" w:type="dxa"/>
          </w:tcPr>
          <w:p w14:paraId="59E78663" w14:textId="77777777" w:rsidR="00250A3B" w:rsidRPr="00A736AD" w:rsidRDefault="00250A3B" w:rsidP="002C1108">
            <w:pPr>
              <w:ind w:firstLine="0"/>
              <w:jc w:val="center"/>
            </w:pPr>
            <w:r>
              <w:t>HL_03</w:t>
            </w:r>
          </w:p>
        </w:tc>
        <w:tc>
          <w:tcPr>
            <w:tcW w:w="1611" w:type="dxa"/>
          </w:tcPr>
          <w:p w14:paraId="221B575D" w14:textId="77777777" w:rsidR="00250A3B" w:rsidRPr="00A736AD" w:rsidRDefault="00250A3B" w:rsidP="002C1108">
            <w:pPr>
              <w:ind w:firstLine="0"/>
              <w:jc w:val="center"/>
            </w:pPr>
            <w:r>
              <w:t>Calculate the factorial of a number</w:t>
            </w:r>
          </w:p>
        </w:tc>
        <w:tc>
          <w:tcPr>
            <w:tcW w:w="1611" w:type="dxa"/>
          </w:tcPr>
          <w:p w14:paraId="0DF344A2" w14:textId="77777777" w:rsidR="00250A3B" w:rsidRPr="00A736AD" w:rsidRDefault="00250A3B" w:rsidP="002C1108">
            <w:pPr>
              <w:ind w:firstLine="0"/>
              <w:jc w:val="center"/>
            </w:pPr>
            <w:r>
              <w:t>Calculator is in degree mode</w:t>
            </w:r>
          </w:p>
        </w:tc>
        <w:tc>
          <w:tcPr>
            <w:tcW w:w="1611" w:type="dxa"/>
          </w:tcPr>
          <w:p w14:paraId="489CB705" w14:textId="77777777" w:rsidR="00250A3B" w:rsidRPr="00A736AD" w:rsidRDefault="00250A3B" w:rsidP="002C1108">
            <w:pPr>
              <w:ind w:firstLine="0"/>
              <w:jc w:val="center"/>
            </w:pPr>
            <w:r>
              <w:t>Enter a number to be factorized</w:t>
            </w:r>
          </w:p>
        </w:tc>
        <w:tc>
          <w:tcPr>
            <w:tcW w:w="1611" w:type="dxa"/>
          </w:tcPr>
          <w:p w14:paraId="3F260F30" w14:textId="77777777" w:rsidR="00250A3B" w:rsidRDefault="00250A3B" w:rsidP="002C1108">
            <w:pPr>
              <w:ind w:firstLine="0"/>
              <w:jc w:val="both"/>
            </w:pPr>
            <w:r>
              <w:t xml:space="preserve">If a given number is 0 and 1 then return 0. For number other than 0 and 1, </w:t>
            </w:r>
            <w:r>
              <w:lastRenderedPageBreak/>
              <w:t>calculate the factorial of the number</w:t>
            </w:r>
          </w:p>
          <w:p w14:paraId="32216C25" w14:textId="77777777" w:rsidR="00250A3B" w:rsidRPr="00A736AD" w:rsidRDefault="00250A3B" w:rsidP="002C1108">
            <w:pPr>
              <w:ind w:firstLine="0"/>
              <w:jc w:val="center"/>
            </w:pPr>
          </w:p>
        </w:tc>
        <w:tc>
          <w:tcPr>
            <w:tcW w:w="1611" w:type="dxa"/>
          </w:tcPr>
          <w:p w14:paraId="473E9AC3" w14:textId="77777777" w:rsidR="00250A3B" w:rsidRPr="00A736AD" w:rsidRDefault="00250A3B" w:rsidP="002C1108">
            <w:pPr>
              <w:ind w:firstLine="0"/>
              <w:jc w:val="both"/>
            </w:pPr>
            <w:r>
              <w:lastRenderedPageBreak/>
              <w:t xml:space="preserve">If a given number is 0 and 1 then return 0. For number other than 0 and 1, </w:t>
            </w:r>
            <w:r>
              <w:lastRenderedPageBreak/>
              <w:t>calculate the factorial of the number.</w:t>
            </w:r>
          </w:p>
        </w:tc>
      </w:tr>
    </w:tbl>
    <w:p w14:paraId="58648B62" w14:textId="71175160" w:rsidR="00BC512B" w:rsidRDefault="0010119F" w:rsidP="00AE397E">
      <w:pPr>
        <w:pStyle w:val="Heading2"/>
        <w:numPr>
          <w:ilvl w:val="0"/>
          <w:numId w:val="2"/>
        </w:numPr>
        <w:rPr>
          <w:rFonts w:asciiTheme="minorHAnsi" w:hAnsiTheme="minorHAnsi"/>
          <w:bCs/>
          <w:sz w:val="22"/>
          <w:szCs w:val="22"/>
        </w:rPr>
      </w:pPr>
      <w:bookmarkStart w:id="7" w:name="_Toc51416802"/>
      <w:r>
        <w:rPr>
          <w:rFonts w:asciiTheme="minorHAnsi" w:hAnsiTheme="minorHAnsi"/>
          <w:bCs/>
          <w:sz w:val="22"/>
          <w:szCs w:val="22"/>
        </w:rPr>
        <w:lastRenderedPageBreak/>
        <w:t>Design</w:t>
      </w:r>
      <w:bookmarkEnd w:id="7"/>
    </w:p>
    <w:p w14:paraId="2699CD02" w14:textId="665D9808" w:rsidR="0010119F" w:rsidRDefault="0010119F" w:rsidP="0010119F">
      <w:pPr>
        <w:jc w:val="center"/>
      </w:pPr>
      <w:r>
        <w:rPr>
          <w:noProof/>
          <w:lang w:bidi="ar-SA"/>
        </w:rPr>
        <w:drawing>
          <wp:inline distT="0" distB="0" distL="0" distR="0" wp14:anchorId="5F6CE172" wp14:editId="1EFA0883">
            <wp:extent cx="5698708" cy="3776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27" cy="37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AE3" w14:textId="72A9823B" w:rsidR="0010119F" w:rsidRPr="0010119F" w:rsidRDefault="0010119F" w:rsidP="0010119F">
      <w:pPr>
        <w:jc w:val="center"/>
      </w:pPr>
      <w:r>
        <w:t>Use case Diagram</w:t>
      </w:r>
    </w:p>
    <w:p w14:paraId="2AF8221F" w14:textId="77777777" w:rsidR="00D708F3" w:rsidRDefault="00D708F3">
      <w:pPr>
        <w:ind w:firstLine="0"/>
        <w:rPr>
          <w:rFonts w:ascii="Cambria" w:hAnsi="Cambria"/>
          <w:b/>
          <w:bCs/>
          <w:sz w:val="24"/>
          <w:szCs w:val="24"/>
        </w:rPr>
      </w:pPr>
      <w:bookmarkStart w:id="8" w:name="_Toc51416803"/>
      <w:r>
        <w:rPr>
          <w:b/>
          <w:bCs/>
        </w:rPr>
        <w:br w:type="page"/>
      </w:r>
    </w:p>
    <w:p w14:paraId="74717094" w14:textId="2286DDCF" w:rsidR="003A2D8D" w:rsidRDefault="003A2D8D" w:rsidP="003A2D8D">
      <w:pPr>
        <w:pStyle w:val="Heading2"/>
      </w:pPr>
      <w:r>
        <w:rPr>
          <w:b/>
          <w:bCs/>
        </w:rPr>
        <w:lastRenderedPageBreak/>
        <w:t>Activity 2</w:t>
      </w:r>
      <w:r>
        <w:t xml:space="preserve"> – Agile Aspects </w:t>
      </w:r>
    </w:p>
    <w:p w14:paraId="3EF8E337" w14:textId="77777777" w:rsidR="003A2D8D" w:rsidRDefault="003A2D8D" w:rsidP="00AE397E">
      <w:pPr>
        <w:pStyle w:val="ListParagraph"/>
        <w:numPr>
          <w:ilvl w:val="0"/>
          <w:numId w:val="2"/>
        </w:numPr>
      </w:pPr>
      <w:r>
        <w:t>Theme</w:t>
      </w:r>
      <w:r>
        <w:tab/>
      </w:r>
      <w:r>
        <w:tab/>
        <w:t>: Scientific calculator</w:t>
      </w:r>
    </w:p>
    <w:p w14:paraId="6D317BC9" w14:textId="77777777" w:rsidR="003A2D8D" w:rsidRDefault="003A2D8D" w:rsidP="00AE397E">
      <w:pPr>
        <w:pStyle w:val="ListParagraph"/>
        <w:numPr>
          <w:ilvl w:val="0"/>
          <w:numId w:val="2"/>
        </w:numPr>
      </w:pPr>
      <w:r>
        <w:t>Epic</w:t>
      </w:r>
      <w:r>
        <w:tab/>
      </w:r>
      <w:r>
        <w:tab/>
        <w:t>: trigonometric and factorial operation</w:t>
      </w:r>
    </w:p>
    <w:p w14:paraId="1E66C0D0" w14:textId="77777777" w:rsidR="003A2D8D" w:rsidRDefault="003A2D8D" w:rsidP="00AE397E">
      <w:pPr>
        <w:pStyle w:val="ListParagraph"/>
        <w:numPr>
          <w:ilvl w:val="0"/>
          <w:numId w:val="2"/>
        </w:numPr>
      </w:pPr>
      <w:r>
        <w:t>User stories</w:t>
      </w:r>
      <w:r>
        <w:tab/>
        <w:t>:</w:t>
      </w:r>
    </w:p>
    <w:p w14:paraId="66FFA987" w14:textId="77777777" w:rsidR="003A2D8D" w:rsidRDefault="003A2D8D" w:rsidP="003A2D8D">
      <w:pPr>
        <w:pStyle w:val="ListParagraph"/>
        <w:ind w:firstLine="0"/>
      </w:pPr>
      <w:r>
        <w:t>Description</w:t>
      </w:r>
      <w:r>
        <w:tab/>
        <w:t>- As a user</w:t>
      </w:r>
    </w:p>
    <w:p w14:paraId="79178232" w14:textId="77777777" w:rsidR="003A2D8D" w:rsidRDefault="003A2D8D" w:rsidP="003A2D8D">
      <w:pPr>
        <w:pStyle w:val="ListParagraph"/>
        <w:ind w:firstLine="0"/>
      </w:pPr>
      <w:r>
        <w:tab/>
      </w:r>
      <w:r>
        <w:tab/>
        <w:t xml:space="preserve">  I need to perform trigonometric operation.</w:t>
      </w:r>
    </w:p>
    <w:p w14:paraId="15EAB66C" w14:textId="77777777" w:rsidR="003A2D8D" w:rsidRDefault="003A2D8D" w:rsidP="003A2D8D">
      <w:pPr>
        <w:pStyle w:val="ListParagraph"/>
        <w:ind w:firstLine="0"/>
      </w:pPr>
      <w:r>
        <w:tab/>
      </w:r>
      <w:r>
        <w:tab/>
        <w:t xml:space="preserve">  I need to calculate sine function</w:t>
      </w:r>
    </w:p>
    <w:p w14:paraId="68650341" w14:textId="77777777" w:rsidR="003A2D8D" w:rsidRDefault="003A2D8D" w:rsidP="003A2D8D">
      <w:pPr>
        <w:pStyle w:val="ListParagraph"/>
        <w:ind w:firstLine="0"/>
      </w:pPr>
      <w:r>
        <w:t>Test case</w:t>
      </w:r>
      <w:r>
        <w:tab/>
        <w:t>- an integer is entered</w:t>
      </w:r>
    </w:p>
    <w:p w14:paraId="063AD365" w14:textId="77777777" w:rsidR="003A2D8D" w:rsidRDefault="003A2D8D" w:rsidP="003A2D8D">
      <w:pPr>
        <w:pStyle w:val="ListParagraph"/>
        <w:ind w:left="2160" w:firstLine="0"/>
      </w:pPr>
      <w:r>
        <w:t>If integer is 0 to 180, then return sine function value, if integer is 180 to 270, if integer is -360, -180 and 360, return 0</w:t>
      </w:r>
    </w:p>
    <w:p w14:paraId="19CC8A0F" w14:textId="77777777" w:rsidR="003A2D8D" w:rsidRDefault="003A2D8D" w:rsidP="003A2D8D">
      <w:pPr>
        <w:pStyle w:val="ListParagraph"/>
        <w:ind w:firstLine="0"/>
      </w:pPr>
      <w:r>
        <w:t>Description</w:t>
      </w:r>
      <w:r>
        <w:tab/>
        <w:t>- As a user</w:t>
      </w:r>
    </w:p>
    <w:p w14:paraId="56D9160C" w14:textId="77777777" w:rsidR="003A2D8D" w:rsidRDefault="003A2D8D" w:rsidP="003A2D8D">
      <w:pPr>
        <w:pStyle w:val="ListParagraph"/>
        <w:ind w:firstLine="0"/>
      </w:pPr>
      <w:r>
        <w:tab/>
      </w:r>
      <w:r>
        <w:tab/>
        <w:t xml:space="preserve">  I need to perform trigonometric operation.</w:t>
      </w:r>
    </w:p>
    <w:p w14:paraId="612FB7D4" w14:textId="77777777" w:rsidR="003A2D8D" w:rsidRDefault="003A2D8D" w:rsidP="003A2D8D">
      <w:pPr>
        <w:pStyle w:val="ListParagraph"/>
        <w:ind w:firstLine="0"/>
      </w:pPr>
      <w:r>
        <w:tab/>
      </w:r>
      <w:r>
        <w:tab/>
        <w:t xml:space="preserve">  I need to calculate cosine function</w:t>
      </w:r>
    </w:p>
    <w:p w14:paraId="7EAC2850" w14:textId="77777777" w:rsidR="003A2D8D" w:rsidRDefault="003A2D8D" w:rsidP="003A2D8D">
      <w:pPr>
        <w:pStyle w:val="ListParagraph"/>
        <w:ind w:firstLine="0"/>
      </w:pPr>
      <w:r>
        <w:t>Test case</w:t>
      </w:r>
      <w:r>
        <w:tab/>
        <w:t>- an integer is entered</w:t>
      </w:r>
    </w:p>
    <w:p w14:paraId="2D937F46" w14:textId="77777777" w:rsidR="003A2D8D" w:rsidRDefault="003A2D8D" w:rsidP="003A2D8D">
      <w:pPr>
        <w:ind w:left="2160" w:firstLine="0"/>
      </w:pPr>
      <w:r>
        <w:t>If integer is 0 to 90, return cosine function. If integer is 90 to 180, return –cosine. For 180 to 270, return –cosine function and for 270 to 360, return cosine function.</w:t>
      </w:r>
    </w:p>
    <w:p w14:paraId="0E865DCD" w14:textId="77777777" w:rsidR="003A2D8D" w:rsidRDefault="003A2D8D" w:rsidP="003A2D8D">
      <w:pPr>
        <w:pStyle w:val="ListParagraph"/>
        <w:ind w:firstLine="0"/>
      </w:pPr>
      <w:r>
        <w:t>Description</w:t>
      </w:r>
      <w:r>
        <w:tab/>
        <w:t>- As a user</w:t>
      </w:r>
    </w:p>
    <w:p w14:paraId="53C92BE2" w14:textId="77777777" w:rsidR="003A2D8D" w:rsidRDefault="003A2D8D" w:rsidP="003A2D8D">
      <w:pPr>
        <w:pStyle w:val="ListParagraph"/>
        <w:ind w:firstLine="0"/>
      </w:pPr>
      <w:r>
        <w:tab/>
      </w:r>
      <w:r>
        <w:tab/>
        <w:t xml:space="preserve">  I need to calculate factorial of a number</w:t>
      </w:r>
    </w:p>
    <w:p w14:paraId="67A54F98" w14:textId="77777777" w:rsidR="003A2D8D" w:rsidRDefault="003A2D8D" w:rsidP="003A2D8D">
      <w:pPr>
        <w:pStyle w:val="ListParagraph"/>
        <w:ind w:firstLine="0"/>
      </w:pPr>
      <w:r>
        <w:t>Test case</w:t>
      </w:r>
      <w:r>
        <w:tab/>
        <w:t>- an integer is entered</w:t>
      </w:r>
    </w:p>
    <w:p w14:paraId="4BEB79E5" w14:textId="77777777" w:rsidR="003A2D8D" w:rsidRDefault="003A2D8D" w:rsidP="003A2D8D">
      <w:pPr>
        <w:ind w:left="2160" w:firstLine="0"/>
        <w:jc w:val="both"/>
      </w:pPr>
      <w:r>
        <w:t>If a given number is 0 and 1 then return 0. For number other than 0 and 1, calculate the factorial of the number</w:t>
      </w:r>
    </w:p>
    <w:p w14:paraId="77CFF6D6" w14:textId="77777777" w:rsidR="003A2D8D" w:rsidRDefault="003A2D8D" w:rsidP="00705561">
      <w:pPr>
        <w:pStyle w:val="Heading2"/>
        <w:rPr>
          <w:b/>
          <w:bCs/>
        </w:rPr>
      </w:pPr>
    </w:p>
    <w:p w14:paraId="48DC9AB7" w14:textId="23E1FBC7" w:rsidR="00705561" w:rsidRDefault="00705561" w:rsidP="00705561">
      <w:pPr>
        <w:pStyle w:val="Heading2"/>
      </w:pPr>
      <w:r w:rsidRPr="006D034E">
        <w:rPr>
          <w:b/>
          <w:bCs/>
        </w:rPr>
        <w:t>Activity</w:t>
      </w:r>
      <w:r w:rsidR="003A2D8D">
        <w:rPr>
          <w:b/>
          <w:bCs/>
        </w:rPr>
        <w:t xml:space="preserve"> 3</w:t>
      </w:r>
      <w:r>
        <w:t xml:space="preserve"> –</w:t>
      </w:r>
      <w:r w:rsidR="00476B74">
        <w:t>CI Workflow for C Programming</w:t>
      </w:r>
      <w:bookmarkEnd w:id="8"/>
      <w:r w:rsidR="00476B74">
        <w:t xml:space="preserve"> </w:t>
      </w:r>
    </w:p>
    <w:p w14:paraId="688D46DF" w14:textId="2B794755" w:rsidR="003A1816" w:rsidRPr="00705561" w:rsidRDefault="00D708F3" w:rsidP="00D708F3">
      <w:pPr>
        <w:pStyle w:val="ListParagraph"/>
        <w:ind w:firstLine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00C5CA21" wp14:editId="1893AB8A">
            <wp:extent cx="5319833" cy="2550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9-19 99002612 scientific-calculator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13" cy="25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27DC060C" wp14:editId="46FCAD7F">
            <wp:extent cx="5282119" cy="2835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9-19 99002612 scientific-calcula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04" cy="28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 wp14:anchorId="16EC7E4A" wp14:editId="4F40B6E6">
            <wp:extent cx="5077838" cy="618871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-09-19 Codacy - Automated code review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79" cy="61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p w14:paraId="604A3AE3" w14:textId="79C76623" w:rsidR="7C493704" w:rsidRDefault="00784921" w:rsidP="00784921">
      <w:pPr>
        <w:spacing w:after="240"/>
        <w:ind w:firstLine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Reference</w:t>
      </w:r>
    </w:p>
    <w:p w14:paraId="71A633F7" w14:textId="63BA64E6" w:rsidR="00784921" w:rsidRDefault="00784921" w:rsidP="00784921">
      <w:pPr>
        <w:spacing w:after="240"/>
        <w:ind w:firstLine="0"/>
        <w:rPr>
          <w:rFonts w:asciiTheme="majorHAnsi" w:hAnsiTheme="majorHAnsi"/>
          <w:sz w:val="24"/>
          <w:szCs w:val="24"/>
        </w:rPr>
      </w:pPr>
      <w:hyperlink r:id="rId23" w:history="1">
        <w:r w:rsidRPr="00784921">
          <w:rPr>
            <w:rStyle w:val="Hyperlink"/>
            <w:rFonts w:asciiTheme="majorHAnsi" w:hAnsiTheme="majorHAnsi"/>
            <w:sz w:val="24"/>
            <w:szCs w:val="24"/>
          </w:rPr>
          <w:t>https://en.wikipedia.org/wiki/Scientifi</w:t>
        </w:r>
        <w:r w:rsidRPr="00784921">
          <w:rPr>
            <w:rStyle w:val="Hyperlink"/>
            <w:rFonts w:asciiTheme="majorHAnsi" w:hAnsiTheme="majorHAnsi"/>
            <w:sz w:val="24"/>
            <w:szCs w:val="24"/>
          </w:rPr>
          <w:t>c</w:t>
        </w:r>
        <w:r w:rsidRPr="00784921">
          <w:rPr>
            <w:rStyle w:val="Hyperlink"/>
            <w:rFonts w:asciiTheme="majorHAnsi" w:hAnsiTheme="majorHAnsi"/>
            <w:sz w:val="24"/>
            <w:szCs w:val="24"/>
          </w:rPr>
          <w:t>_calculator#History</w:t>
        </w:r>
      </w:hyperlink>
    </w:p>
    <w:p w14:paraId="00BDA5B3" w14:textId="3FEA1CA9" w:rsidR="00784921" w:rsidRDefault="00784921" w:rsidP="00784921">
      <w:pPr>
        <w:spacing w:after="240"/>
        <w:ind w:firstLine="0"/>
        <w:rPr>
          <w:rFonts w:asciiTheme="majorHAnsi" w:hAnsiTheme="majorHAnsi"/>
          <w:sz w:val="24"/>
          <w:szCs w:val="24"/>
        </w:rPr>
      </w:pPr>
      <w:hyperlink r:id="rId24" w:history="1">
        <w:r w:rsidRPr="00784921">
          <w:rPr>
            <w:rStyle w:val="Hyperlink"/>
            <w:rFonts w:asciiTheme="majorHAnsi" w:hAnsiTheme="majorHAnsi"/>
            <w:sz w:val="24"/>
            <w:szCs w:val="24"/>
          </w:rPr>
          <w:t>https://www.swotandpestle.co</w:t>
        </w:r>
        <w:r w:rsidRPr="00784921">
          <w:rPr>
            <w:rStyle w:val="Hyperlink"/>
            <w:rFonts w:asciiTheme="majorHAnsi" w:hAnsiTheme="majorHAnsi"/>
            <w:sz w:val="24"/>
            <w:szCs w:val="24"/>
          </w:rPr>
          <w:t>m</w:t>
        </w:r>
        <w:r w:rsidRPr="00784921">
          <w:rPr>
            <w:rStyle w:val="Hyperlink"/>
            <w:rFonts w:asciiTheme="majorHAnsi" w:hAnsiTheme="majorHAnsi"/>
            <w:sz w:val="24"/>
            <w:szCs w:val="24"/>
          </w:rPr>
          <w:t>/casio/</w:t>
        </w:r>
      </w:hyperlink>
    </w:p>
    <w:p w14:paraId="135A600E" w14:textId="3A524624" w:rsidR="009261D9" w:rsidRDefault="00C2691D" w:rsidP="00784921">
      <w:pPr>
        <w:spacing w:after="240"/>
        <w:ind w:firstLine="0"/>
        <w:rPr>
          <w:rFonts w:asciiTheme="majorHAnsi" w:hAnsiTheme="majorHAnsi"/>
          <w:b/>
          <w:sz w:val="24"/>
          <w:szCs w:val="24"/>
        </w:rPr>
      </w:pPr>
      <w:r w:rsidRPr="00C2691D">
        <w:rPr>
          <w:rFonts w:asciiTheme="majorHAnsi" w:hAnsiTheme="majorHAnsi"/>
          <w:b/>
          <w:sz w:val="24"/>
          <w:szCs w:val="24"/>
        </w:rPr>
        <w:t>Appendix</w:t>
      </w:r>
    </w:p>
    <w:p w14:paraId="0159B04B" w14:textId="64127E93" w:rsidR="00C2691D" w:rsidRPr="00C2691D" w:rsidRDefault="00C2691D" w:rsidP="00784921">
      <w:pPr>
        <w:spacing w:after="240"/>
        <w:ind w:firstLine="0"/>
        <w:rPr>
          <w:rFonts w:asciiTheme="majorHAnsi" w:hAnsiTheme="majorHAnsi"/>
          <w:sz w:val="24"/>
          <w:szCs w:val="24"/>
        </w:rPr>
      </w:pPr>
      <w:hyperlink r:id="rId25" w:history="1">
        <w:r w:rsidRPr="00C2691D">
          <w:rPr>
            <w:rStyle w:val="Hyperlink"/>
            <w:rFonts w:asciiTheme="majorHAnsi" w:hAnsiTheme="majorHAnsi"/>
            <w:sz w:val="24"/>
            <w:szCs w:val="24"/>
          </w:rPr>
          <w:t>https://github.com</w:t>
        </w:r>
        <w:bookmarkStart w:id="9" w:name="_GoBack"/>
        <w:bookmarkEnd w:id="9"/>
        <w:r w:rsidRPr="00C2691D">
          <w:rPr>
            <w:rStyle w:val="Hyperlink"/>
            <w:rFonts w:asciiTheme="majorHAnsi" w:hAnsiTheme="majorHAnsi"/>
            <w:sz w:val="24"/>
            <w:szCs w:val="24"/>
          </w:rPr>
          <w:t>/</w:t>
        </w:r>
        <w:r w:rsidRPr="00C2691D">
          <w:rPr>
            <w:rStyle w:val="Hyperlink"/>
            <w:rFonts w:asciiTheme="majorHAnsi" w:hAnsiTheme="majorHAnsi"/>
            <w:sz w:val="24"/>
            <w:szCs w:val="24"/>
          </w:rPr>
          <w:t>stepi</w:t>
        </w:r>
        <w:r w:rsidRPr="00C2691D">
          <w:rPr>
            <w:rStyle w:val="Hyperlink"/>
            <w:rFonts w:asciiTheme="majorHAnsi" w:hAnsiTheme="majorHAnsi"/>
            <w:sz w:val="24"/>
            <w:szCs w:val="24"/>
          </w:rPr>
          <w:t>n</w:t>
        </w:r>
        <w:r w:rsidRPr="00C2691D">
          <w:rPr>
            <w:rStyle w:val="Hyperlink"/>
            <w:rFonts w:asciiTheme="majorHAnsi" w:hAnsiTheme="majorHAnsi"/>
            <w:sz w:val="24"/>
            <w:szCs w:val="24"/>
          </w:rPr>
          <w:t>104947/calc</w:t>
        </w:r>
      </w:hyperlink>
    </w:p>
    <w:sectPr w:rsidR="00C2691D" w:rsidRPr="00C2691D" w:rsidSect="00015EE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686397" w14:textId="77777777" w:rsidR="00AE397E" w:rsidRDefault="00AE397E" w:rsidP="006A582B">
      <w:r>
        <w:separator/>
      </w:r>
    </w:p>
  </w:endnote>
  <w:endnote w:type="continuationSeparator" w:id="0">
    <w:p w14:paraId="24555BD2" w14:textId="77777777" w:rsidR="00AE397E" w:rsidRDefault="00AE397E" w:rsidP="006A582B">
      <w:r>
        <w:continuationSeparator/>
      </w:r>
    </w:p>
  </w:endnote>
  <w:endnote w:type="continuationNotice" w:id="1">
    <w:p w14:paraId="7C773895" w14:textId="77777777" w:rsidR="00AE397E" w:rsidRDefault="00AE39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430FBAE5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527D8E">
                    <w:rPr>
                      <w:b/>
                      <w:bCs/>
                      <w:noProof/>
                      <w:sz w:val="20"/>
                      <w:szCs w:val="20"/>
                    </w:rPr>
                    <w:t>9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527D8E">
                    <w:rPr>
                      <w:b/>
                      <w:bCs/>
                      <w:noProof/>
                      <w:sz w:val="20"/>
                      <w:szCs w:val="20"/>
                    </w:rPr>
                    <w:t>9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4A7745" w14:textId="77777777" w:rsidR="00AE397E" w:rsidRDefault="00AE397E" w:rsidP="006A582B">
      <w:r>
        <w:separator/>
      </w:r>
    </w:p>
  </w:footnote>
  <w:footnote w:type="continuationSeparator" w:id="0">
    <w:p w14:paraId="2FB838D6" w14:textId="77777777" w:rsidR="00AE397E" w:rsidRDefault="00AE397E" w:rsidP="006A582B">
      <w:r>
        <w:continuationSeparator/>
      </w:r>
    </w:p>
  </w:footnote>
  <w:footnote w:type="continuationNotice" w:id="1">
    <w:p w14:paraId="61C9310C" w14:textId="77777777" w:rsidR="00AE397E" w:rsidRDefault="00AE397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215288F"/>
    <w:multiLevelType w:val="hybridMultilevel"/>
    <w:tmpl w:val="745094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3F81736"/>
    <w:multiLevelType w:val="hybridMultilevel"/>
    <w:tmpl w:val="F888245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4285196"/>
    <w:multiLevelType w:val="hybridMultilevel"/>
    <w:tmpl w:val="9EF0C6D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F025F8"/>
    <w:multiLevelType w:val="hybridMultilevel"/>
    <w:tmpl w:val="900CB08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E827CDB"/>
    <w:multiLevelType w:val="hybridMultilevel"/>
    <w:tmpl w:val="87569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92AF8"/>
    <w:multiLevelType w:val="hybridMultilevel"/>
    <w:tmpl w:val="6F8CBF7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9F1433D"/>
    <w:multiLevelType w:val="hybridMultilevel"/>
    <w:tmpl w:val="8ED4D4C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CB56E78"/>
    <w:multiLevelType w:val="hybridMultilevel"/>
    <w:tmpl w:val="82FA58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1"/>
  </w:num>
  <w:num w:numId="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119F"/>
    <w:rsid w:val="0010685E"/>
    <w:rsid w:val="00107955"/>
    <w:rsid w:val="00111EC9"/>
    <w:rsid w:val="001129AE"/>
    <w:rsid w:val="001179D5"/>
    <w:rsid w:val="0012167E"/>
    <w:rsid w:val="00122C9C"/>
    <w:rsid w:val="00125753"/>
    <w:rsid w:val="00127B90"/>
    <w:rsid w:val="00131919"/>
    <w:rsid w:val="001324C8"/>
    <w:rsid w:val="001413BA"/>
    <w:rsid w:val="00143391"/>
    <w:rsid w:val="00146B05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5203"/>
    <w:rsid w:val="002165BF"/>
    <w:rsid w:val="00222D0F"/>
    <w:rsid w:val="00224E43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A3B"/>
    <w:rsid w:val="00250FD9"/>
    <w:rsid w:val="002540D1"/>
    <w:rsid w:val="002540E4"/>
    <w:rsid w:val="00254B55"/>
    <w:rsid w:val="00255532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1317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2D8D"/>
    <w:rsid w:val="003A354E"/>
    <w:rsid w:val="003A4AE2"/>
    <w:rsid w:val="003A684A"/>
    <w:rsid w:val="003A7009"/>
    <w:rsid w:val="003A724F"/>
    <w:rsid w:val="003B16EC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27D8E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595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84921"/>
    <w:rsid w:val="00790EC1"/>
    <w:rsid w:val="007929BC"/>
    <w:rsid w:val="0079478B"/>
    <w:rsid w:val="00797330"/>
    <w:rsid w:val="00797B3F"/>
    <w:rsid w:val="007A0E7A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4DA0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1D9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04A3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397E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C512B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691D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50E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08F3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0EA1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3CD4"/>
    <w:rsid w:val="00FF51F1"/>
    <w:rsid w:val="00FF6306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A2D8D"/>
    <w:pPr>
      <w:tabs>
        <w:tab w:val="right" w:leader="dot" w:pos="10160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en.wikipedia.org/wiki/TI_SR-50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en.wikipedia.org/wiki/Pocket_calculator" TargetMode="External"/><Relationship Id="rId25" Type="http://schemas.openxmlformats.org/officeDocument/2006/relationships/hyperlink" Target="https://github.com/stepin104947/calc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HP-35" TargetMode="External"/><Relationship Id="rId20" Type="http://schemas.openxmlformats.org/officeDocument/2006/relationships/image" Target="media/image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www.swotandpestle.com/casio/" TargetMode="Externa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en.wikipedia.org/wiki/Hewlett-Packard_9100A" TargetMode="External"/><Relationship Id="rId23" Type="http://schemas.openxmlformats.org/officeDocument/2006/relationships/hyperlink" Target="https://en.wikipedia.org/wiki/Scientific_calculator%23History" TargetMode="External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3.jp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55365"/>
    <w:rsid w:val="00555365"/>
    <w:rsid w:val="0090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996B493-9177-4C14-8953-02C6DC8ED421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90CB767-A608-4A50-A3E0-CB087927B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0</TotalTime>
  <Pages>9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Mahavira</cp:lastModifiedBy>
  <cp:revision>2</cp:revision>
  <cp:lastPrinted>2014-03-29T07:34:00Z</cp:lastPrinted>
  <dcterms:created xsi:type="dcterms:W3CDTF">2020-09-19T09:19:00Z</dcterms:created>
  <dcterms:modified xsi:type="dcterms:W3CDTF">2020-09-19T09:19:00Z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